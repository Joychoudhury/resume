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14:paraId="40ED2B18" w14:textId="77777777" w:rsidTr="000B32D7">
        <w:tc>
          <w:tcPr>
            <w:tcW w:w="5008" w:type="dxa"/>
            <w:vAlign w:val="bottom"/>
          </w:tcPr>
          <w:p w14:paraId="1F74C1D1" w14:textId="5FEA9901" w:rsidR="00C84833" w:rsidRDefault="007E29B2" w:rsidP="000B32D7">
            <w:pPr>
              <w:pStyle w:val="Title"/>
            </w:pPr>
            <w:r>
              <w:t>Joy Choudhury</w:t>
            </w:r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932D92" w:rsidRPr="009D0878" w14:paraId="1F317ED0" w14:textId="77777777" w:rsidTr="00395B60">
              <w:trPr>
                <w:trHeight w:val="309"/>
              </w:trPr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5D3C2519" w14:textId="4081E12D" w:rsidR="004E2970" w:rsidRPr="000B32D7" w:rsidRDefault="007901F5" w:rsidP="000B32D7">
                  <w:pPr>
                    <w:pStyle w:val="ContactInfo"/>
                  </w:pPr>
                  <w:r>
                    <w:rPr>
                      <w:rFonts w:ascii="Ubuntu-Regular" w:hAnsi="Ubuntu-Regular" w:cs="Ubuntu-Regular"/>
                      <w:szCs w:val="18"/>
                      <w:lang w:val="en-IN" w:bidi="hi-IN"/>
                    </w:rPr>
                    <w:t>Chakdaha , WB, India</w:t>
                  </w:r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6768166F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71E2A41" wp14:editId="2B47B364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1D0EBC1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0EAEDAFF" w14:textId="77777777" w:rsidTr="00395B60">
              <w:trPr>
                <w:trHeight w:val="309"/>
              </w:trPr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48DAA6E9" w14:textId="5E854C32" w:rsidR="00932D92" w:rsidRPr="000B32D7" w:rsidRDefault="007901F5" w:rsidP="000B32D7">
                  <w:pPr>
                    <w:pStyle w:val="ContactInfo"/>
                  </w:pPr>
                  <w:r>
                    <w:rPr>
                      <w:rFonts w:ascii="Ubuntu-Regular" w:hAnsi="Ubuntu-Regular" w:cs="Ubuntu-Regular"/>
                      <w:szCs w:val="18"/>
                      <w:lang w:val="en-IN" w:bidi="hi-IN"/>
                    </w:rPr>
                    <w:t>6294196968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07421F13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8B9CA82" wp14:editId="0A9ACC80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4512FDB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29C29FED" w14:textId="77777777" w:rsidTr="00395B60">
              <w:trPr>
                <w:trHeight w:val="309"/>
              </w:trPr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651419DD" w14:textId="07FE96D6" w:rsidR="00932D92" w:rsidRPr="000B32D7" w:rsidRDefault="007901F5" w:rsidP="000B32D7">
                  <w:pPr>
                    <w:pStyle w:val="ContactInfo"/>
                  </w:pPr>
                  <w:r>
                    <w:t>Joychoudhury318@gmail.com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4F311A16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FA3F3EF" wp14:editId="7FD202D1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0491076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325970A9" w14:textId="77777777" w:rsidTr="00395B60">
              <w:trPr>
                <w:trHeight w:val="309"/>
              </w:trPr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2A7E0A16" w14:textId="6652C7B2" w:rsidR="00932D92" w:rsidRPr="000B32D7" w:rsidRDefault="007901F5" w:rsidP="000B32D7">
                  <w:pPr>
                    <w:pStyle w:val="ContactInfo"/>
                  </w:pPr>
                  <w:r>
                    <w:rPr>
                      <w:rFonts w:ascii="Ubuntu-Regular" w:hAnsi="Ubuntu-Regular" w:cs="Ubuntu-Regular"/>
                      <w:szCs w:val="18"/>
                      <w:lang w:val="en-IN" w:bidi="hi-IN"/>
                    </w:rPr>
                    <w:t>linkedin.com/in/joy-choudhury-4804821b2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4055B04E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6C31AD1" wp14:editId="75E88662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180BA98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C43D272" w14:textId="77777777" w:rsidR="00D92B95" w:rsidRDefault="00D92B95" w:rsidP="009D3336">
            <w:pPr>
              <w:pStyle w:val="Header"/>
            </w:pPr>
          </w:p>
        </w:tc>
      </w:tr>
    </w:tbl>
    <w:p w14:paraId="659AFCBA" w14:textId="4B784D4E" w:rsidR="00C43D65" w:rsidRPr="007F3012" w:rsidRDefault="007901F5" w:rsidP="000B32D7">
      <w:pPr>
        <w:rPr>
          <w:u w:val="single"/>
        </w:rPr>
      </w:pPr>
      <w:r>
        <w:t>Aspiring Software Developer with knowledge in JavaScript,React.js  and C++.</w:t>
      </w:r>
    </w:p>
    <w:p w14:paraId="358DF697" w14:textId="1F24C9C2" w:rsidR="00D413F9" w:rsidRPr="00D413F9" w:rsidRDefault="00D413F9" w:rsidP="00B23E9D">
      <w:pPr>
        <w:pStyle w:val="Heading1"/>
      </w:pPr>
    </w:p>
    <w:p w14:paraId="2239CB6F" w14:textId="77777777" w:rsidR="00F439C9" w:rsidRDefault="009740C3" w:rsidP="00F439C9">
      <w:pPr>
        <w:pStyle w:val="Heading1"/>
      </w:pPr>
      <w:sdt>
        <w:sdtPr>
          <w:alias w:val="Skills:"/>
          <w:tag w:val="Skills:"/>
          <w:id w:val="-1210261327"/>
          <w:placeholder>
            <w:docPart w:val="9517AF4F8D2F4302BE5FDC9996C10A8C"/>
          </w:placeholder>
          <w:temporary/>
          <w:showingPlcHdr/>
          <w15:appearance w15:val="hidden"/>
        </w:sdtPr>
        <w:sdtEndPr/>
        <w:sdtContent>
          <w:r w:rsidR="00F439C9">
            <w:t>Skills</w:t>
          </w:r>
        </w:sdtContent>
      </w:sdt>
    </w:p>
    <w:p w14:paraId="1E3E38B1" w14:textId="597710BD" w:rsidR="00A06309" w:rsidRDefault="007E29B2" w:rsidP="00FF1889">
      <w:r>
        <w:t>HTML</w:t>
      </w:r>
      <w:r w:rsidR="00594CBF">
        <w:t xml:space="preserve"> </w:t>
      </w:r>
      <w:r w:rsidR="00A06309" w:rsidRPr="003720C4">
        <w:rPr>
          <w:rFonts w:eastAsia="Times New Roman"/>
          <w:color w:val="007FAB" w:themeColor="accent1"/>
        </w:rPr>
        <w:t>•</w:t>
      </w:r>
      <w:r w:rsidR="00A06309" w:rsidRPr="001264FB">
        <w:rPr>
          <w:rFonts w:eastAsia="Times New Roman"/>
          <w:color w:val="000000" w:themeColor="text1"/>
        </w:rPr>
        <w:t xml:space="preserve"> </w:t>
      </w:r>
      <w:r>
        <w:t>CSS</w:t>
      </w:r>
      <w:r w:rsidR="000B32D7" w:rsidRPr="001264FB">
        <w:t xml:space="preserve"> </w:t>
      </w:r>
      <w:r w:rsidR="00A06309" w:rsidRPr="003720C4">
        <w:rPr>
          <w:rFonts w:eastAsia="Times New Roman"/>
          <w:color w:val="007FAB" w:themeColor="accent1"/>
        </w:rPr>
        <w:t>•</w:t>
      </w:r>
      <w:r w:rsidR="00A06309" w:rsidRPr="003720C4">
        <w:rPr>
          <w:color w:val="007FAB" w:themeColor="accent1"/>
        </w:rPr>
        <w:t xml:space="preserve"> </w:t>
      </w:r>
      <w:r>
        <w:t>JAVASCRIPT</w:t>
      </w:r>
      <w:r w:rsidR="000B32D7" w:rsidRPr="001264FB">
        <w:t xml:space="preserve"> </w:t>
      </w:r>
      <w:r w:rsidR="00A06309" w:rsidRPr="003720C4">
        <w:rPr>
          <w:rFonts w:eastAsia="Times New Roman"/>
          <w:color w:val="007FAB" w:themeColor="accent1"/>
        </w:rPr>
        <w:t>•</w:t>
      </w:r>
      <w:r w:rsidR="00A06309" w:rsidRPr="001264FB">
        <w:rPr>
          <w:rFonts w:eastAsia="Times New Roman"/>
          <w:color w:val="000000" w:themeColor="text1"/>
        </w:rPr>
        <w:t xml:space="preserve"> </w:t>
      </w:r>
      <w:r>
        <w:t>C++</w:t>
      </w:r>
      <w:r w:rsidR="000B32D7" w:rsidRPr="001264FB">
        <w:t xml:space="preserve"> </w:t>
      </w:r>
      <w:r w:rsidR="00A06309" w:rsidRPr="003720C4">
        <w:rPr>
          <w:rFonts w:eastAsia="Times New Roman"/>
          <w:color w:val="007FAB" w:themeColor="accent1"/>
        </w:rPr>
        <w:t>•</w:t>
      </w:r>
      <w:r w:rsidR="00A06309">
        <w:rPr>
          <w:rFonts w:eastAsia="Times New Roman"/>
          <w:color w:val="007FAB" w:themeColor="accent1"/>
        </w:rPr>
        <w:t xml:space="preserve"> </w:t>
      </w:r>
      <w:r>
        <w:t>REACT.JS</w:t>
      </w:r>
      <w:r w:rsidR="000B32D7" w:rsidRPr="001264FB">
        <w:t xml:space="preserve"> </w:t>
      </w:r>
      <w:r w:rsidR="00A06309" w:rsidRPr="003720C4">
        <w:rPr>
          <w:rFonts w:eastAsia="Times New Roman"/>
          <w:color w:val="007FAB" w:themeColor="accent1"/>
        </w:rPr>
        <w:t>•</w:t>
      </w:r>
      <w:r w:rsidR="00A06309" w:rsidRPr="001264FB">
        <w:rPr>
          <w:rFonts w:eastAsia="Times New Roman"/>
          <w:color w:val="000000" w:themeColor="text1"/>
        </w:rPr>
        <w:t xml:space="preserve"> </w:t>
      </w:r>
      <w:r>
        <w:t>EJS</w:t>
      </w:r>
      <w:r w:rsidR="000B32D7" w:rsidRPr="001264FB">
        <w:t xml:space="preserve"> </w:t>
      </w:r>
      <w:r w:rsidR="00A06309" w:rsidRPr="003720C4">
        <w:rPr>
          <w:rFonts w:eastAsia="Times New Roman"/>
          <w:color w:val="007FAB" w:themeColor="accent1"/>
        </w:rPr>
        <w:t>•</w:t>
      </w:r>
      <w:r w:rsidR="00A06309" w:rsidRPr="001264FB">
        <w:rPr>
          <w:rFonts w:eastAsia="Times New Roman"/>
          <w:color w:val="000000" w:themeColor="text1"/>
        </w:rPr>
        <w:t xml:space="preserve"> </w:t>
      </w:r>
      <w:r>
        <w:t>EXPRESS.JS</w:t>
      </w:r>
    </w:p>
    <w:p w14:paraId="5411B032" w14:textId="77777777" w:rsidR="00A06309" w:rsidRDefault="009740C3" w:rsidP="008D31BD">
      <w:pPr>
        <w:pStyle w:val="Heading1"/>
      </w:pPr>
      <w:sdt>
        <w:sdtPr>
          <w:id w:val="-615754014"/>
          <w:placeholder>
            <w:docPart w:val="29ABCBA18B044EB2B45A5488079DDEA7"/>
          </w:placeholder>
          <w:temporary/>
          <w:showingPlcHdr/>
          <w15:appearance w15:val="hidden"/>
        </w:sdtPr>
        <w:sdtEndPr/>
        <w:sdtContent>
          <w:r w:rsidR="00594CBF">
            <w:t>Education</w:t>
          </w:r>
        </w:sdtContent>
      </w:sdt>
    </w:p>
    <w:p w14:paraId="452110AA" w14:textId="77777777" w:rsidR="007E29B2" w:rsidRDefault="007E29B2" w:rsidP="0070237E">
      <w:pPr>
        <w:pStyle w:val="Heading3"/>
      </w:pPr>
      <w:r>
        <w:t>AUGUST 2018 - Present</w:t>
      </w:r>
    </w:p>
    <w:p w14:paraId="4838B57A" w14:textId="42003672" w:rsidR="007E29B2" w:rsidRDefault="007E29B2" w:rsidP="00B23E9D">
      <w:pPr>
        <w:pStyle w:val="Heading5"/>
        <w:rPr>
          <w:rStyle w:val="Emphasis"/>
        </w:rPr>
      </w:pPr>
      <w:r>
        <w:t>Bachelors of Technology</w:t>
      </w:r>
      <w:r w:rsidR="0010052A">
        <w:t>(Computer Science)</w:t>
      </w:r>
      <w:r w:rsidRPr="000B32D7">
        <w:t>/</w:t>
      </w:r>
      <w:r>
        <w:rPr>
          <w:rStyle w:val="Emphasis"/>
        </w:rPr>
        <w:t xml:space="preserve"> Cooch Behar Government Engineering College </w:t>
      </w:r>
    </w:p>
    <w:p w14:paraId="6CB25F6F" w14:textId="10CE5E35" w:rsidR="00B23E9D" w:rsidRPr="00B23E9D" w:rsidRDefault="00B23E9D" w:rsidP="00B23E9D">
      <w:r>
        <w:t>CGPA – 8.77</w:t>
      </w:r>
    </w:p>
    <w:p w14:paraId="0E675D5D" w14:textId="55A51589" w:rsidR="00B23E9D" w:rsidRDefault="00B23E9D" w:rsidP="007E29B2">
      <w:pPr>
        <w:pStyle w:val="Heading3"/>
      </w:pPr>
      <w:r>
        <w:t>MARCH 2016 – MARCH 2018</w:t>
      </w:r>
    </w:p>
    <w:p w14:paraId="2E756572" w14:textId="49960A1F" w:rsidR="00B23E9D" w:rsidRDefault="00B23E9D" w:rsidP="007E29B2">
      <w:pPr>
        <w:pStyle w:val="Heading5"/>
        <w:rPr>
          <w:rStyle w:val="Emphasis"/>
        </w:rPr>
      </w:pPr>
      <w:r>
        <w:t>Class 12</w:t>
      </w:r>
      <w:r w:rsidRPr="000B32D7">
        <w:t>/</w:t>
      </w:r>
      <w:r>
        <w:rPr>
          <w:rStyle w:val="Emphasis"/>
        </w:rPr>
        <w:t xml:space="preserve"> Ramakrishna Mission Vidyapith ,Deoghar</w:t>
      </w:r>
    </w:p>
    <w:p w14:paraId="68C183C7" w14:textId="11CC29C4" w:rsidR="00B23E9D" w:rsidRDefault="00B23E9D" w:rsidP="007E29B2">
      <w:r>
        <w:t>MARKS – 94.4%</w:t>
      </w:r>
    </w:p>
    <w:p w14:paraId="1391F494" w14:textId="77777777" w:rsidR="00B23E9D" w:rsidRPr="00B23E9D" w:rsidRDefault="00B23E9D" w:rsidP="00B23E9D"/>
    <w:p w14:paraId="670A5D91" w14:textId="3BDE13E7" w:rsidR="007E29B2" w:rsidRDefault="007E29B2" w:rsidP="007E29B2">
      <w:pPr>
        <w:pStyle w:val="Heading3"/>
      </w:pPr>
      <w:r>
        <w:t xml:space="preserve">MARCH 2016 </w:t>
      </w:r>
    </w:p>
    <w:p w14:paraId="0EF7C321" w14:textId="165DBDFD" w:rsidR="007E29B2" w:rsidRDefault="00B23E9D" w:rsidP="00B23E9D">
      <w:pPr>
        <w:pStyle w:val="Heading5"/>
        <w:rPr>
          <w:rStyle w:val="Emphasis"/>
        </w:rPr>
      </w:pPr>
      <w:r>
        <w:t>Class 10</w:t>
      </w:r>
      <w:r w:rsidR="007E29B2" w:rsidRPr="000B32D7">
        <w:t>/</w:t>
      </w:r>
      <w:r w:rsidR="007E29B2">
        <w:rPr>
          <w:rStyle w:val="Emphasis"/>
        </w:rPr>
        <w:t xml:space="preserve"> </w:t>
      </w:r>
      <w:r>
        <w:rPr>
          <w:rStyle w:val="Emphasis"/>
        </w:rPr>
        <w:t>Satish Chandra Memorial School</w:t>
      </w:r>
    </w:p>
    <w:p w14:paraId="254E4D5B" w14:textId="2AF4BBE8" w:rsidR="00B23E9D" w:rsidRPr="00B23E9D" w:rsidRDefault="00B23E9D" w:rsidP="00B23E9D">
      <w:r>
        <w:t>CGPA - 10</w:t>
      </w:r>
    </w:p>
    <w:p w14:paraId="38EC02BD" w14:textId="77777777" w:rsidR="007E29B2" w:rsidRDefault="007E29B2" w:rsidP="007E29B2"/>
    <w:p w14:paraId="1689F74A" w14:textId="5D56280D" w:rsidR="007E29B2" w:rsidRPr="007E29B2" w:rsidRDefault="007E29B2" w:rsidP="007E29B2"/>
    <w:p w14:paraId="6A74BECF" w14:textId="11B320C1" w:rsidR="00434074" w:rsidRDefault="00B23E9D" w:rsidP="00434074">
      <w:pPr>
        <w:pStyle w:val="Heading1"/>
      </w:pPr>
      <w:r>
        <w:t>PROJECTS</w:t>
      </w:r>
    </w:p>
    <w:p w14:paraId="0DDCE63C" w14:textId="436864DD" w:rsidR="00B23E9D" w:rsidRDefault="00B23E9D" w:rsidP="00FF1889">
      <w:r>
        <w:t>Sorting Algorithm Visualizer</w:t>
      </w:r>
    </w:p>
    <w:p w14:paraId="35B25C30" w14:textId="77777777" w:rsidR="00B23E9D" w:rsidRPr="00B23E9D" w:rsidRDefault="00B23E9D" w:rsidP="00B23E9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rPr>
          <w:rFonts w:cstheme="minorHAnsi"/>
          <w:sz w:val="18"/>
          <w:szCs w:val="18"/>
          <w:lang w:val="en-IN" w:bidi="hi-IN"/>
        </w:rPr>
      </w:pPr>
      <w:r w:rsidRPr="00B23E9D">
        <w:rPr>
          <w:rFonts w:cstheme="minorHAnsi"/>
          <w:sz w:val="18"/>
          <w:szCs w:val="18"/>
          <w:lang w:val="en-IN" w:bidi="hi-IN"/>
        </w:rPr>
        <w:t>Visualizing the Sorting Algorithms using bar graphs representation</w:t>
      </w:r>
    </w:p>
    <w:p w14:paraId="16876991" w14:textId="77777777" w:rsidR="00B23E9D" w:rsidRPr="00B23E9D" w:rsidRDefault="00B23E9D" w:rsidP="00B23E9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rPr>
          <w:rFonts w:cstheme="minorHAnsi"/>
          <w:sz w:val="18"/>
          <w:szCs w:val="18"/>
          <w:lang w:val="en-IN" w:bidi="hi-IN"/>
        </w:rPr>
      </w:pPr>
      <w:r w:rsidRPr="00B23E9D">
        <w:rPr>
          <w:rFonts w:cstheme="minorHAnsi"/>
          <w:sz w:val="18"/>
          <w:szCs w:val="18"/>
          <w:lang w:val="en-IN" w:bidi="hi-IN"/>
        </w:rPr>
        <w:t>of an array.</w:t>
      </w:r>
    </w:p>
    <w:p w14:paraId="63E9A821" w14:textId="77777777" w:rsidR="00B23E9D" w:rsidRPr="00B23E9D" w:rsidRDefault="00B23E9D" w:rsidP="00B23E9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rPr>
          <w:rFonts w:cstheme="minorHAnsi"/>
          <w:sz w:val="18"/>
          <w:szCs w:val="18"/>
          <w:lang w:val="en-IN" w:bidi="hi-IN"/>
        </w:rPr>
      </w:pPr>
      <w:r w:rsidRPr="00B23E9D">
        <w:rPr>
          <w:rFonts w:cstheme="minorHAnsi"/>
          <w:sz w:val="18"/>
          <w:szCs w:val="18"/>
          <w:lang w:val="en-IN" w:bidi="hi-IN"/>
        </w:rPr>
        <w:t>Vanilla JS for the logical part</w:t>
      </w:r>
    </w:p>
    <w:p w14:paraId="15E3ECA2" w14:textId="690265E9" w:rsidR="00B23E9D" w:rsidRPr="00B23E9D" w:rsidRDefault="00B23E9D" w:rsidP="00B23E9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/>
        <w:rPr>
          <w:rFonts w:cstheme="minorHAnsi"/>
          <w:sz w:val="18"/>
          <w:szCs w:val="18"/>
          <w:lang w:val="en-IN" w:bidi="hi-IN"/>
        </w:rPr>
      </w:pPr>
      <w:r w:rsidRPr="00B23E9D">
        <w:rPr>
          <w:rFonts w:cstheme="minorHAnsi"/>
          <w:sz w:val="18"/>
          <w:szCs w:val="18"/>
          <w:lang w:val="en-IN" w:bidi="hi-IN"/>
        </w:rPr>
        <w:t>Use of Aysnc functions for various A</w:t>
      </w:r>
      <w:r>
        <w:rPr>
          <w:rFonts w:cstheme="minorHAnsi"/>
          <w:sz w:val="18"/>
          <w:szCs w:val="18"/>
          <w:lang w:val="en-IN" w:bidi="hi-IN"/>
        </w:rPr>
        <w:t>l</w:t>
      </w:r>
      <w:r w:rsidRPr="00B23E9D">
        <w:rPr>
          <w:rFonts w:cstheme="minorHAnsi"/>
          <w:sz w:val="18"/>
          <w:szCs w:val="18"/>
          <w:lang w:val="en-IN" w:bidi="hi-IN"/>
        </w:rPr>
        <w:t>gorithms</w:t>
      </w:r>
    </w:p>
    <w:p w14:paraId="16F23EF1" w14:textId="63F9B2E1" w:rsidR="00B23E9D" w:rsidRPr="00B23E9D" w:rsidRDefault="00B23E9D" w:rsidP="00B23E9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B23E9D">
        <w:rPr>
          <w:rFonts w:cstheme="minorHAnsi"/>
          <w:sz w:val="18"/>
          <w:szCs w:val="18"/>
          <w:lang w:val="en-IN" w:bidi="hi-IN"/>
        </w:rPr>
        <w:t>HTML &amp; CSS</w:t>
      </w:r>
    </w:p>
    <w:p w14:paraId="41FF2C00" w14:textId="2FC962A4" w:rsidR="00B23E9D" w:rsidRDefault="00B23E9D" w:rsidP="00FF1889">
      <w:r>
        <w:t>Hangman Game</w:t>
      </w:r>
    </w:p>
    <w:p w14:paraId="47F64541" w14:textId="77777777" w:rsidR="007901F5" w:rsidRPr="007901F5" w:rsidRDefault="007901F5" w:rsidP="007901F5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/>
        <w:rPr>
          <w:rFonts w:cstheme="minorHAnsi"/>
          <w:sz w:val="20"/>
          <w:szCs w:val="20"/>
          <w:lang w:val="en-IN" w:bidi="hi-IN"/>
        </w:rPr>
      </w:pPr>
      <w:r w:rsidRPr="007901F5">
        <w:rPr>
          <w:rFonts w:cstheme="minorHAnsi"/>
          <w:sz w:val="20"/>
          <w:szCs w:val="20"/>
          <w:lang w:val="en-IN" w:bidi="hi-IN"/>
        </w:rPr>
        <w:t>React , Javascript, HTML , CSS</w:t>
      </w:r>
    </w:p>
    <w:p w14:paraId="5BD9EFD1" w14:textId="4DCB9712" w:rsidR="007901F5" w:rsidRPr="007901F5" w:rsidRDefault="007901F5" w:rsidP="007901F5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7901F5">
        <w:rPr>
          <w:rFonts w:cstheme="minorHAnsi"/>
          <w:sz w:val="20"/>
          <w:szCs w:val="20"/>
          <w:lang w:val="en-IN" w:bidi="hi-IN"/>
        </w:rPr>
        <w:lastRenderedPageBreak/>
        <w:t>Use of SVG for drawing</w:t>
      </w:r>
    </w:p>
    <w:p w14:paraId="61753DE3" w14:textId="413576D3" w:rsidR="00B23E9D" w:rsidRDefault="00B23E9D" w:rsidP="00FF1889">
      <w:r>
        <w:t xml:space="preserve">Blog Website </w:t>
      </w:r>
    </w:p>
    <w:p w14:paraId="39655448" w14:textId="77777777" w:rsidR="007901F5" w:rsidRPr="007901F5" w:rsidRDefault="007901F5" w:rsidP="007901F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cstheme="minorHAnsi"/>
          <w:sz w:val="20"/>
          <w:szCs w:val="20"/>
          <w:lang w:val="en-IN" w:bidi="hi-IN"/>
        </w:rPr>
      </w:pPr>
      <w:r w:rsidRPr="007901F5">
        <w:rPr>
          <w:rFonts w:cstheme="minorHAnsi"/>
          <w:sz w:val="20"/>
          <w:szCs w:val="20"/>
          <w:lang w:val="en-IN" w:bidi="hi-IN"/>
        </w:rPr>
        <w:t>Bootstrap , EJS , Express.Js</w:t>
      </w:r>
    </w:p>
    <w:p w14:paraId="7F5F2705" w14:textId="77777777" w:rsidR="007901F5" w:rsidRPr="007901F5" w:rsidRDefault="007901F5" w:rsidP="007901F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cstheme="minorHAnsi"/>
          <w:sz w:val="20"/>
          <w:szCs w:val="20"/>
          <w:lang w:val="en-IN" w:bidi="hi-IN"/>
        </w:rPr>
      </w:pPr>
      <w:r w:rsidRPr="007901F5">
        <w:rPr>
          <w:rFonts w:cstheme="minorHAnsi"/>
          <w:sz w:val="20"/>
          <w:szCs w:val="20"/>
          <w:lang w:val="en-IN" w:bidi="hi-IN"/>
        </w:rPr>
        <w:t>Compose new Blogs using compose implemented using EJS</w:t>
      </w:r>
    </w:p>
    <w:p w14:paraId="3B1C53CB" w14:textId="0068D4FE" w:rsidR="007901F5" w:rsidRPr="007901F5" w:rsidRDefault="007901F5" w:rsidP="007901F5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7901F5">
        <w:rPr>
          <w:rFonts w:cstheme="minorHAnsi"/>
          <w:sz w:val="20"/>
          <w:szCs w:val="20"/>
          <w:lang w:val="en-IN" w:bidi="hi-IN"/>
        </w:rPr>
        <w:t>Rendering New posts on home page</w:t>
      </w:r>
    </w:p>
    <w:p w14:paraId="7CCCCBE6" w14:textId="6597175C" w:rsidR="00B23E9D" w:rsidRDefault="00B23E9D" w:rsidP="00FF1889">
      <w:r>
        <w:t>To-Do-List</w:t>
      </w:r>
    </w:p>
    <w:p w14:paraId="524A8F4C" w14:textId="77777777" w:rsidR="007901F5" w:rsidRPr="007901F5" w:rsidRDefault="007901F5" w:rsidP="007901F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cstheme="minorHAnsi"/>
          <w:sz w:val="20"/>
          <w:szCs w:val="20"/>
          <w:lang w:val="en-IN" w:bidi="hi-IN"/>
        </w:rPr>
      </w:pPr>
      <w:r w:rsidRPr="007901F5">
        <w:rPr>
          <w:rFonts w:cstheme="minorHAnsi"/>
          <w:sz w:val="20"/>
          <w:szCs w:val="20"/>
          <w:lang w:val="en-IN" w:bidi="hi-IN"/>
        </w:rPr>
        <w:t>Vanilla JS , EJS</w:t>
      </w:r>
    </w:p>
    <w:p w14:paraId="706811AA" w14:textId="02AA8367" w:rsidR="007901F5" w:rsidRPr="007901F5" w:rsidRDefault="007901F5" w:rsidP="007901F5">
      <w:pPr>
        <w:pStyle w:val="ListParagraph"/>
        <w:numPr>
          <w:ilvl w:val="0"/>
          <w:numId w:val="16"/>
        </w:numPr>
        <w:rPr>
          <w:rFonts w:cstheme="minorHAnsi"/>
          <w:sz w:val="28"/>
          <w:szCs w:val="28"/>
        </w:rPr>
      </w:pPr>
      <w:r w:rsidRPr="007901F5">
        <w:rPr>
          <w:rFonts w:cstheme="minorHAnsi"/>
          <w:sz w:val="20"/>
          <w:szCs w:val="20"/>
          <w:lang w:val="en-IN" w:bidi="hi-IN"/>
        </w:rPr>
        <w:t>Simple to-do-lists with the functionality to strike out items</w:t>
      </w:r>
    </w:p>
    <w:p w14:paraId="20B8386A" w14:textId="3FB0EBE4" w:rsidR="00B23E9D" w:rsidRDefault="00B23E9D" w:rsidP="00FF1889">
      <w:r>
        <w:t>News Website</w:t>
      </w:r>
    </w:p>
    <w:p w14:paraId="61B7EA94" w14:textId="77777777" w:rsidR="007901F5" w:rsidRPr="007901F5" w:rsidRDefault="007901F5" w:rsidP="007901F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cstheme="minorHAnsi"/>
          <w:sz w:val="20"/>
          <w:szCs w:val="20"/>
          <w:lang w:val="en-IN" w:bidi="hi-IN"/>
        </w:rPr>
      </w:pPr>
      <w:r w:rsidRPr="007901F5">
        <w:rPr>
          <w:rFonts w:cstheme="minorHAnsi"/>
          <w:sz w:val="20"/>
          <w:szCs w:val="20"/>
          <w:lang w:val="en-IN" w:bidi="hi-IN"/>
        </w:rPr>
        <w:t>Made using only CSS</w:t>
      </w:r>
    </w:p>
    <w:p w14:paraId="67AF2507" w14:textId="77777777" w:rsidR="007901F5" w:rsidRPr="007901F5" w:rsidRDefault="007901F5" w:rsidP="007901F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cstheme="minorHAnsi"/>
          <w:sz w:val="20"/>
          <w:szCs w:val="20"/>
          <w:lang w:val="en-IN" w:bidi="hi-IN"/>
        </w:rPr>
      </w:pPr>
      <w:r w:rsidRPr="007901F5">
        <w:rPr>
          <w:rFonts w:cstheme="minorHAnsi"/>
          <w:sz w:val="20"/>
          <w:szCs w:val="20"/>
          <w:lang w:val="en-IN" w:bidi="hi-IN"/>
        </w:rPr>
        <w:t>Used Flex-boxes</w:t>
      </w:r>
    </w:p>
    <w:p w14:paraId="0156725B" w14:textId="4EE386C8" w:rsidR="007901F5" w:rsidRPr="008F6A9E" w:rsidRDefault="007901F5" w:rsidP="007901F5">
      <w:pPr>
        <w:pStyle w:val="ListParagraph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7901F5">
        <w:rPr>
          <w:rFonts w:cstheme="minorHAnsi"/>
          <w:sz w:val="20"/>
          <w:szCs w:val="20"/>
          <w:lang w:val="en-IN" w:bidi="hi-IN"/>
        </w:rPr>
        <w:t>Responsive for smaller devices</w:t>
      </w:r>
    </w:p>
    <w:p w14:paraId="0924CCE5" w14:textId="3BEE98BC" w:rsidR="008F6A9E" w:rsidRDefault="0010052A" w:rsidP="008F6A9E">
      <w:pPr>
        <w:pStyle w:val="Heading1"/>
      </w:pPr>
      <w:r>
        <w:t>Courses</w:t>
      </w:r>
    </w:p>
    <w:p w14:paraId="09B68226" w14:textId="3CA2F717" w:rsidR="008F6A9E" w:rsidRDefault="008F6A9E" w:rsidP="008F6A9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Complete 2022 Web Development Bootcamp - </w:t>
      </w:r>
      <w:r w:rsidRPr="008F6A9E">
        <w:rPr>
          <w:rFonts w:cstheme="minorHAnsi"/>
          <w:color w:val="1C1D1F"/>
          <w:sz w:val="21"/>
          <w:szCs w:val="21"/>
        </w:rPr>
        <w:t>Throughout this comprehensive course, w</w:t>
      </w:r>
      <w:r w:rsidR="0010052A">
        <w:rPr>
          <w:rFonts w:cstheme="minorHAnsi"/>
          <w:color w:val="1C1D1F"/>
          <w:sz w:val="21"/>
          <w:szCs w:val="21"/>
        </w:rPr>
        <w:t xml:space="preserve">hich </w:t>
      </w:r>
      <w:r w:rsidRPr="008F6A9E">
        <w:rPr>
          <w:rFonts w:cstheme="minorHAnsi"/>
          <w:color w:val="1C1D1F"/>
          <w:sz w:val="21"/>
          <w:szCs w:val="21"/>
        </w:rPr>
        <w:t xml:space="preserve"> cover</w:t>
      </w:r>
      <w:r w:rsidR="0010052A">
        <w:rPr>
          <w:rFonts w:cstheme="minorHAnsi"/>
          <w:color w:val="1C1D1F"/>
          <w:sz w:val="21"/>
          <w:szCs w:val="21"/>
        </w:rPr>
        <w:t>s</w:t>
      </w:r>
      <w:r w:rsidRPr="008F6A9E">
        <w:rPr>
          <w:rFonts w:cstheme="minorHAnsi"/>
          <w:color w:val="1C1D1F"/>
          <w:sz w:val="21"/>
          <w:szCs w:val="21"/>
        </w:rPr>
        <w:t xml:space="preserve"> a massive amount of tools and technologies,</w:t>
      </w:r>
      <w:r w:rsidR="0010052A">
        <w:rPr>
          <w:rFonts w:cstheme="minorHAnsi"/>
          <w:color w:val="1C1D1F"/>
          <w:sz w:val="21"/>
          <w:szCs w:val="21"/>
        </w:rPr>
        <w:t>.</w:t>
      </w:r>
    </w:p>
    <w:p w14:paraId="53B91B58" w14:textId="4CE4006A" w:rsidR="008F6A9E" w:rsidRDefault="0010052A" w:rsidP="008F6A9E">
      <w:pPr>
        <w:pStyle w:val="ListParagraph"/>
        <w:numPr>
          <w:ilvl w:val="0"/>
          <w:numId w:val="18"/>
        </w:numPr>
        <w:rPr>
          <w:rFonts w:cstheme="minorHAnsi"/>
        </w:rPr>
      </w:pPr>
      <w:hyperlink r:id="rId12" w:history="1">
        <w:r w:rsidRPr="00521D09">
          <w:rPr>
            <w:rStyle w:val="Hyperlink"/>
            <w:rFonts w:cstheme="minorHAnsi"/>
          </w:rPr>
          <w:t>https://www.udemy.com/course/the-complete-web-development-bootcamp/</w:t>
        </w:r>
      </w:hyperlink>
    </w:p>
    <w:p w14:paraId="0E57F4B4" w14:textId="3B4D20B6" w:rsidR="0010052A" w:rsidRDefault="0010052A" w:rsidP="0010052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JavaScript – The complete guide 2022 (Beginner + Advanced)</w:t>
      </w:r>
    </w:p>
    <w:p w14:paraId="7DB728F1" w14:textId="2D74ADDE" w:rsidR="0010052A" w:rsidRPr="0010052A" w:rsidRDefault="0010052A" w:rsidP="0010052A">
      <w:pPr>
        <w:pStyle w:val="ListParagraph"/>
        <w:numPr>
          <w:ilvl w:val="0"/>
          <w:numId w:val="18"/>
        </w:numPr>
        <w:rPr>
          <w:rFonts w:cstheme="minorHAnsi"/>
        </w:rPr>
      </w:pPr>
      <w:r w:rsidRPr="0010052A">
        <w:rPr>
          <w:rFonts w:cstheme="minorHAnsi"/>
        </w:rPr>
        <w:t>https://www.udemy.com/course/javascript-the-complete-guide-2020-beginner-advanced/?couponCode=D_0122</w:t>
      </w:r>
    </w:p>
    <w:sectPr w:rsidR="0010052A" w:rsidRPr="0010052A" w:rsidSect="00F439C9">
      <w:footerReference w:type="default" r:id="rId13"/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60015" w14:textId="77777777" w:rsidR="009740C3" w:rsidRDefault="009740C3" w:rsidP="00725803">
      <w:pPr>
        <w:spacing w:after="0"/>
      </w:pPr>
      <w:r>
        <w:separator/>
      </w:r>
    </w:p>
  </w:endnote>
  <w:endnote w:type="continuationSeparator" w:id="0">
    <w:p w14:paraId="3C71A2E8" w14:textId="77777777" w:rsidR="009740C3" w:rsidRDefault="009740C3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1EA30C" w14:textId="77777777" w:rsidR="00F439C9" w:rsidRDefault="00F439C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304C3" w14:textId="77777777" w:rsidR="009740C3" w:rsidRDefault="009740C3" w:rsidP="00725803">
      <w:pPr>
        <w:spacing w:after="0"/>
      </w:pPr>
      <w:r>
        <w:separator/>
      </w:r>
    </w:p>
  </w:footnote>
  <w:footnote w:type="continuationSeparator" w:id="0">
    <w:p w14:paraId="28DEDC83" w14:textId="77777777" w:rsidR="009740C3" w:rsidRDefault="009740C3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55B29"/>
    <w:multiLevelType w:val="hybridMultilevel"/>
    <w:tmpl w:val="F4D8C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C4493"/>
    <w:multiLevelType w:val="hybridMultilevel"/>
    <w:tmpl w:val="EA4AC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C4A02"/>
    <w:multiLevelType w:val="hybridMultilevel"/>
    <w:tmpl w:val="F9D2A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D1162F3"/>
    <w:multiLevelType w:val="hybridMultilevel"/>
    <w:tmpl w:val="BDDE9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F705D"/>
    <w:multiLevelType w:val="hybridMultilevel"/>
    <w:tmpl w:val="EE9C7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D055B"/>
    <w:multiLevelType w:val="hybridMultilevel"/>
    <w:tmpl w:val="67E88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3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  <w:num w:numId="14">
    <w:abstractNumId w:val="11"/>
  </w:num>
  <w:num w:numId="15">
    <w:abstractNumId w:val="10"/>
  </w:num>
  <w:num w:numId="16">
    <w:abstractNumId w:val="14"/>
  </w:num>
  <w:num w:numId="17">
    <w:abstractNumId w:val="1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1A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0052A"/>
    <w:rsid w:val="00144D98"/>
    <w:rsid w:val="001B0955"/>
    <w:rsid w:val="00227784"/>
    <w:rsid w:val="0023705D"/>
    <w:rsid w:val="00250A31"/>
    <w:rsid w:val="00251C13"/>
    <w:rsid w:val="002922D0"/>
    <w:rsid w:val="00340B03"/>
    <w:rsid w:val="00380AE7"/>
    <w:rsid w:val="00391B55"/>
    <w:rsid w:val="00395B60"/>
    <w:rsid w:val="003A6943"/>
    <w:rsid w:val="00410BA2"/>
    <w:rsid w:val="00434074"/>
    <w:rsid w:val="0046391B"/>
    <w:rsid w:val="00463C3B"/>
    <w:rsid w:val="004937AE"/>
    <w:rsid w:val="004E2970"/>
    <w:rsid w:val="005026DD"/>
    <w:rsid w:val="0050641A"/>
    <w:rsid w:val="00513EFC"/>
    <w:rsid w:val="0052113B"/>
    <w:rsid w:val="005311CA"/>
    <w:rsid w:val="00564951"/>
    <w:rsid w:val="00573BF9"/>
    <w:rsid w:val="00594CBF"/>
    <w:rsid w:val="005A1DA6"/>
    <w:rsid w:val="005A4A49"/>
    <w:rsid w:val="005B13C9"/>
    <w:rsid w:val="005B1D68"/>
    <w:rsid w:val="005C71B0"/>
    <w:rsid w:val="00611B37"/>
    <w:rsid w:val="006252B4"/>
    <w:rsid w:val="00646BA2"/>
    <w:rsid w:val="00675EA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53483"/>
    <w:rsid w:val="0078622E"/>
    <w:rsid w:val="007901F5"/>
    <w:rsid w:val="007C211F"/>
    <w:rsid w:val="007C26CB"/>
    <w:rsid w:val="007E29B2"/>
    <w:rsid w:val="007F3012"/>
    <w:rsid w:val="00857E6B"/>
    <w:rsid w:val="008968C4"/>
    <w:rsid w:val="008D31BD"/>
    <w:rsid w:val="008D7C1C"/>
    <w:rsid w:val="008F6A9E"/>
    <w:rsid w:val="0092291B"/>
    <w:rsid w:val="00932D92"/>
    <w:rsid w:val="0094328C"/>
    <w:rsid w:val="0095272C"/>
    <w:rsid w:val="00972024"/>
    <w:rsid w:val="009740C3"/>
    <w:rsid w:val="009E76C4"/>
    <w:rsid w:val="009F04D2"/>
    <w:rsid w:val="009F2BA7"/>
    <w:rsid w:val="009F6DA0"/>
    <w:rsid w:val="00A01182"/>
    <w:rsid w:val="00A06309"/>
    <w:rsid w:val="00AD13CB"/>
    <w:rsid w:val="00AD3FD8"/>
    <w:rsid w:val="00B04D2E"/>
    <w:rsid w:val="00B23E9D"/>
    <w:rsid w:val="00B370A8"/>
    <w:rsid w:val="00B67F63"/>
    <w:rsid w:val="00BC7376"/>
    <w:rsid w:val="00BD669A"/>
    <w:rsid w:val="00C13F2B"/>
    <w:rsid w:val="00C43D65"/>
    <w:rsid w:val="00C84833"/>
    <w:rsid w:val="00C9044F"/>
    <w:rsid w:val="00D2420D"/>
    <w:rsid w:val="00D30382"/>
    <w:rsid w:val="00D413F9"/>
    <w:rsid w:val="00D44E50"/>
    <w:rsid w:val="00D90060"/>
    <w:rsid w:val="00D92B95"/>
    <w:rsid w:val="00DC6B2F"/>
    <w:rsid w:val="00E03F71"/>
    <w:rsid w:val="00E154B5"/>
    <w:rsid w:val="00E232F0"/>
    <w:rsid w:val="00E52791"/>
    <w:rsid w:val="00E83195"/>
    <w:rsid w:val="00F00A4F"/>
    <w:rsid w:val="00F33CD8"/>
    <w:rsid w:val="00F439C9"/>
    <w:rsid w:val="00FD1DE2"/>
    <w:rsid w:val="00F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CEB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D2E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semiHidden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D2E"/>
  </w:style>
  <w:style w:type="paragraph" w:styleId="Footer">
    <w:name w:val="footer"/>
    <w:basedOn w:val="Normal"/>
    <w:link w:val="FooterChar"/>
    <w:uiPriority w:val="99"/>
    <w:semiHidden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4D2E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2E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012B5D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99"/>
    <w:qFormat/>
    <w:rsid w:val="000B32D7"/>
    <w:pPr>
      <w:spacing w:before="40" w:after="0"/>
      <w:contextualSpacing/>
      <w:jc w:val="right"/>
    </w:pPr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2E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012B5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99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100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6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udemy.com/course/the-complete-web-development-bootcamp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j.agarwal\AppData\Roaming\Microsoft\Templates\Human%20resourc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17AF4F8D2F4302BE5FDC9996C10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D3A1B-DA1E-43D1-97E3-86E90E3239C4}"/>
      </w:docPartPr>
      <w:docPartBody>
        <w:p w:rsidR="00145B06" w:rsidRDefault="00CF58DF">
          <w:pPr>
            <w:pStyle w:val="9517AF4F8D2F4302BE5FDC9996C10A8C"/>
          </w:pPr>
          <w:r>
            <w:t>Skills</w:t>
          </w:r>
        </w:p>
      </w:docPartBody>
    </w:docPart>
    <w:docPart>
      <w:docPartPr>
        <w:name w:val="29ABCBA18B044EB2B45A5488079DD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7E9FE-6401-4C58-A8A3-737917332198}"/>
      </w:docPartPr>
      <w:docPartBody>
        <w:p w:rsidR="00145B06" w:rsidRDefault="00CF58DF">
          <w:pPr>
            <w:pStyle w:val="29ABCBA18B044EB2B45A5488079DDEA7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DF"/>
    <w:rsid w:val="00145B06"/>
    <w:rsid w:val="00824284"/>
    <w:rsid w:val="00CF58DF"/>
    <w:rsid w:val="00DE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9517AF4F8D2F4302BE5FDC9996C10A8C">
    <w:name w:val="9517AF4F8D2F4302BE5FDC9996C10A8C"/>
  </w:style>
  <w:style w:type="paragraph" w:customStyle="1" w:styleId="29ABCBA18B044EB2B45A5488079DDEA7">
    <w:name w:val="29ABCBA18B044EB2B45A5488079DDE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58757B-2BE8-4D41-BB30-872E62D736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EE5732D-675C-4563-90FA-A51DC1619D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3AC855-ABB7-4F6B-85A3-963BBBF4F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3E20A1D-9C02-42E2-B6FA-2D2BF2E7A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 resources resume</Template>
  <TotalTime>0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2022-01-18T07:02:00Z</dcterms:created>
  <dcterms:modified xsi:type="dcterms:W3CDTF">2022-01-19T04:00:00Z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